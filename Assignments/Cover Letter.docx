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69D0013E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089E87B2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16B42364" wp14:editId="4A06F8E7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BD9C1AA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6B42364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X&#10;aW5kb3dzIFBob3RvIEVkaXRvciAxMC4wLjEwMDExLjE2Mzg0AFdpbmRvd3MgUGhvdG8gRWRpdG9y&#10;IDEwLjAuMTAwMTEuMTYzODQAMjAxOTowODoxNSAxNjo1OTo1NQAABJADAAIAAAAUAAAREJKRAAIA&#10;AAAEMDgxAKABAAMAAAABAAEAAOocAAcAAAgMAAAJBA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IwMTk6MDg6MTUgMTY6&#10;NTg6NTEAAAAAAeocAAcAABAMAAAROAAAAAAc6gAAAB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gEDAAMAAAABAAYAAAEaAAUAAAABAAAh&#10;lAEbAAUAAAABAAAhnAEoAAMAAAABAAIAAAIBAAQAAAABAAAhpAICAAQAAAABAAAfWQAAAAAAAABg&#10;AAAAAQAAAGAAAAAB/9j/2wBDAAgGBgcGBQgHBwcJCQgKDBQNDAsLDBkSEw8UHRofHh0aHBwgJC4n&#10;ICIsIxwcKDcpLDAxNDQ0Hyc5PTgyPC4zNDL/2wBDAQkJCQwLDBgNDRgyIRwhMjIyMjIyMjIyMjIy&#10;MjIyMjIyMjIyMjIyMjIyMjIyMjIyMjIyMjIyMjIyMjIyMjIyMjL/wAARCAEAAQADASE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8P3hwYWNr&#10;ZXQgZW5kPSd3Jz8+/9sAQwADAgIDAgIDAwMDBAMDBAUIBQUEBAUKBwcGCAwKDAwLCgsLDQ4SEA0O&#10;EQ4LCxAWEBETFBUVFQwPFxgWFBgSFBUU/9sAQwEDBAQFBAUJBQUJFA0LDRQUFBQUFBQUFBQUFBQU&#10;FBQUFBQUFBQUFBQUFBQUFBQUFBQUFBQUFBQUFBQUFBQUFBQU/8AAEQgC0AL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5BD9C1AA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4C87D92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5A8635EF" w14:textId="7647A755" w:rsidR="00E77B5E" w:rsidRPr="00AE68A8" w:rsidRDefault="00DC4625" w:rsidP="00AE68A8">
            <w:pPr>
              <w:pStyle w:val="Title"/>
            </w:pPr>
            <w:r>
              <w:t>Trina</w:t>
            </w:r>
            <w:r w:rsidR="00E77B5E" w:rsidRPr="00AE68A8">
              <w:br/>
            </w:r>
            <w:r>
              <w:t>Roy</w:t>
            </w:r>
          </w:p>
        </w:tc>
      </w:tr>
      <w:tr w:rsidR="00E77B5E" w:rsidRPr="00AE68A8" w14:paraId="58BA1FC1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6BCC852E" w14:textId="77777777" w:rsidR="00E77B5E" w:rsidRPr="00AE68A8" w:rsidRDefault="00E77B5E" w:rsidP="00AE68A8"/>
        </w:tc>
        <w:tc>
          <w:tcPr>
            <w:tcW w:w="423" w:type="dxa"/>
            <w:vMerge/>
          </w:tcPr>
          <w:p w14:paraId="201E37DD" w14:textId="77777777" w:rsidR="00E77B5E" w:rsidRPr="00AE68A8" w:rsidRDefault="00E77B5E" w:rsidP="00AE68A8"/>
        </w:tc>
        <w:tc>
          <w:tcPr>
            <w:tcW w:w="3300" w:type="dxa"/>
            <w:vAlign w:val="bottom"/>
          </w:tcPr>
          <w:p w14:paraId="4251E064" w14:textId="026A472E" w:rsidR="00E77B5E" w:rsidRPr="00AE68A8" w:rsidRDefault="00F94521" w:rsidP="009B591F">
            <w:r>
              <w:t>21/04/2020</w:t>
            </w:r>
          </w:p>
          <w:p w14:paraId="5A1A44A1" w14:textId="77777777" w:rsidR="00E77B5E" w:rsidRPr="00AE68A8" w:rsidRDefault="006D62AE" w:rsidP="009B591F">
            <w:pPr>
              <w:pStyle w:val="Contact"/>
            </w:pPr>
            <w:sdt>
              <w:sdtPr>
                <w:id w:val="-530570983"/>
                <w:placeholder>
                  <w:docPart w:val="5466015099544AA183BF5AFE057DEE1F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Name]</w:t>
                </w:r>
              </w:sdtContent>
            </w:sdt>
          </w:p>
          <w:p w14:paraId="3CC7A855" w14:textId="77777777" w:rsidR="00E77B5E" w:rsidRPr="00AE68A8" w:rsidRDefault="006D62AE" w:rsidP="009B591F">
            <w:pPr>
              <w:pStyle w:val="Contact"/>
            </w:pPr>
            <w:sdt>
              <w:sdtPr>
                <w:id w:val="161364655"/>
                <w:placeholder>
                  <w:docPart w:val="60A05B6741E045478B60B1CE4C0A58C9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[Title]</w:t>
                </w:r>
              </w:sdtContent>
            </w:sdt>
          </w:p>
          <w:p w14:paraId="5291A888" w14:textId="77777777" w:rsidR="00E77B5E" w:rsidRPr="00AE68A8" w:rsidRDefault="006D62AE" w:rsidP="009B591F">
            <w:pPr>
              <w:pStyle w:val="Contact"/>
            </w:pPr>
            <w:sdt>
              <w:sdtPr>
                <w:id w:val="-1371762988"/>
                <w:placeholder>
                  <w:docPart w:val="C010B4E3B5DD4DC08DDDCCDF401C785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38FB5993" w14:textId="77777777" w:rsidR="00E77B5E" w:rsidRPr="00AE68A8" w:rsidRDefault="006D62AE" w:rsidP="009B591F">
            <w:pPr>
              <w:pStyle w:val="Contact"/>
            </w:pPr>
            <w:sdt>
              <w:sdtPr>
                <w:id w:val="-1451239978"/>
                <w:placeholder>
                  <w:docPart w:val="B4F0E0CEEB914C60A8050BEDE4A89EEE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Street Address]</w:t>
                </w:r>
              </w:sdtContent>
            </w:sdt>
          </w:p>
          <w:p w14:paraId="1DA83306" w14:textId="77777777" w:rsidR="00E77B5E" w:rsidRPr="00AE68A8" w:rsidRDefault="006D62AE" w:rsidP="009B591F">
            <w:pPr>
              <w:pStyle w:val="Contact"/>
            </w:pPr>
            <w:sdt>
              <w:sdtPr>
                <w:id w:val="-810639550"/>
                <w:placeholder>
                  <w:docPart w:val="7454E4711161412FB54869C6E9F3BCB6"/>
                </w:placeholder>
                <w:temporary/>
                <w:showingPlcHdr/>
                <w15:appearance w15:val="hidden"/>
              </w:sdtPr>
              <w:sdtEndPr/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1D1A8B6A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77612040" w14:textId="77777777" w:rsidR="00E77B5E" w:rsidRPr="00AE68A8" w:rsidRDefault="00E77B5E" w:rsidP="00AE68A8"/>
        </w:tc>
        <w:tc>
          <w:tcPr>
            <w:tcW w:w="423" w:type="dxa"/>
            <w:vMerge/>
          </w:tcPr>
          <w:p w14:paraId="641F4217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1E375C87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D4648E4ECD1F4D9FBFE1EC9524AE39D1"/>
                </w:placeholder>
                <w:temporary/>
                <w:showingPlcHdr/>
                <w15:appearance w15:val="hidden"/>
              </w:sdtPr>
              <w:sdtEndPr/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18E84BD7F17D4C71B3FC7DC53C3DB7B4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14:paraId="4CE5574C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1552D78D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31CB3C823BAB4C7A91F51C83937C158A"/>
              </w:placeholder>
              <w:temporary/>
              <w:showingPlcHdr/>
              <w15:appearance w15:val="hidden"/>
            </w:sdtPr>
            <w:sdtEndPr/>
            <w:sdtContent>
              <w:p w14:paraId="26240701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F2D6F7A" w14:textId="4E9960E3" w:rsidR="00E77B5E" w:rsidRPr="00AE68A8" w:rsidRDefault="00F94521" w:rsidP="00AE68A8">
            <w:r>
              <w:t>Trina Roy</w:t>
            </w:r>
          </w:p>
        </w:tc>
      </w:tr>
      <w:tr w:rsidR="00E77B5E" w:rsidRPr="00AE68A8" w14:paraId="4666272D" w14:textId="77777777" w:rsidTr="00E77B5E">
        <w:trPr>
          <w:trHeight w:val="1164"/>
        </w:trPr>
        <w:tc>
          <w:tcPr>
            <w:tcW w:w="719" w:type="dxa"/>
          </w:tcPr>
          <w:p w14:paraId="1E633129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5E61A897" w14:textId="77777777" w:rsidR="00E77B5E" w:rsidRPr="00AE68A8" w:rsidRDefault="00E77B5E" w:rsidP="00AE68A8"/>
        </w:tc>
        <w:tc>
          <w:tcPr>
            <w:tcW w:w="423" w:type="dxa"/>
            <w:vMerge/>
          </w:tcPr>
          <w:p w14:paraId="638D999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A4B50C3" w14:textId="77777777" w:rsidR="00E77B5E" w:rsidRPr="00AE68A8" w:rsidRDefault="00E77B5E" w:rsidP="00AE68A8"/>
        </w:tc>
      </w:tr>
      <w:tr w:rsidR="00E77B5E" w:rsidRPr="00AE68A8" w14:paraId="71B13F10" w14:textId="77777777" w:rsidTr="00E77B5E">
        <w:trPr>
          <w:trHeight w:val="543"/>
        </w:trPr>
        <w:tc>
          <w:tcPr>
            <w:tcW w:w="719" w:type="dxa"/>
          </w:tcPr>
          <w:p w14:paraId="57F9B71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1F30EEF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0972633" wp14:editId="41A11E1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533EDE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0490A52B" w14:textId="1A37F502" w:rsidR="00E77B5E" w:rsidRPr="00AE68A8" w:rsidRDefault="00DC4625" w:rsidP="00AE68A8">
            <w:pPr>
              <w:pStyle w:val="Information"/>
            </w:pPr>
            <w:r>
              <w:t>33 School Road</w:t>
            </w:r>
          </w:p>
          <w:p w14:paraId="3C1D1AE5" w14:textId="7DC4E361" w:rsidR="00E77B5E" w:rsidRPr="00AE68A8" w:rsidRDefault="00DC4625" w:rsidP="00AE68A8">
            <w:pPr>
              <w:pStyle w:val="Information"/>
            </w:pPr>
            <w:proofErr w:type="spellStart"/>
            <w:r>
              <w:t>Billericay</w:t>
            </w:r>
            <w:proofErr w:type="spellEnd"/>
            <w:r>
              <w:t>, CM129</w:t>
            </w:r>
            <w:r w:rsidR="000B6BF5">
              <w:t>L</w:t>
            </w:r>
            <w:r>
              <w:t>H</w:t>
            </w:r>
          </w:p>
        </w:tc>
        <w:tc>
          <w:tcPr>
            <w:tcW w:w="423" w:type="dxa"/>
            <w:vMerge/>
          </w:tcPr>
          <w:p w14:paraId="439D867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D3CD482" w14:textId="77777777" w:rsidR="00E77B5E" w:rsidRPr="00AE68A8" w:rsidRDefault="00E77B5E" w:rsidP="00AE68A8"/>
        </w:tc>
      </w:tr>
      <w:tr w:rsidR="00E77B5E" w:rsidRPr="00AE68A8" w14:paraId="1731856A" w14:textId="77777777" w:rsidTr="00E77B5E">
        <w:trPr>
          <w:trHeight w:val="183"/>
        </w:trPr>
        <w:tc>
          <w:tcPr>
            <w:tcW w:w="719" w:type="dxa"/>
          </w:tcPr>
          <w:p w14:paraId="37CD3FB9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5812803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58CE6A7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1D6596E" w14:textId="77777777" w:rsidR="00E77B5E" w:rsidRPr="00AE68A8" w:rsidRDefault="00E77B5E" w:rsidP="00AE68A8"/>
        </w:tc>
      </w:tr>
      <w:tr w:rsidR="00E77B5E" w:rsidRPr="00AE68A8" w14:paraId="6C63FF78" w14:textId="77777777" w:rsidTr="00E77B5E">
        <w:trPr>
          <w:trHeight w:val="624"/>
        </w:trPr>
        <w:tc>
          <w:tcPr>
            <w:tcW w:w="719" w:type="dxa"/>
          </w:tcPr>
          <w:p w14:paraId="61D7EC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39FB065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5D0B13BE" wp14:editId="0D0153B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958BE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03EDCB9" w14:textId="180ED5FF" w:rsidR="00E77B5E" w:rsidRPr="00AE68A8" w:rsidRDefault="00F94521" w:rsidP="00AE68A8">
            <w:pPr>
              <w:pStyle w:val="Information"/>
            </w:pPr>
            <w:r>
              <w:t>07923118026</w:t>
            </w:r>
          </w:p>
        </w:tc>
        <w:tc>
          <w:tcPr>
            <w:tcW w:w="423" w:type="dxa"/>
            <w:vMerge/>
          </w:tcPr>
          <w:p w14:paraId="56A66A5D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94B64BA" w14:textId="77777777" w:rsidR="00E77B5E" w:rsidRPr="00AE68A8" w:rsidRDefault="00E77B5E" w:rsidP="00AE68A8"/>
        </w:tc>
      </w:tr>
      <w:tr w:rsidR="00E77B5E" w:rsidRPr="00AE68A8" w14:paraId="5BE6DE9D" w14:textId="77777777" w:rsidTr="00E77B5E">
        <w:trPr>
          <w:trHeight w:val="183"/>
        </w:trPr>
        <w:tc>
          <w:tcPr>
            <w:tcW w:w="719" w:type="dxa"/>
          </w:tcPr>
          <w:p w14:paraId="534C9ED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3D77A9A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32B440F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482C05C9" w14:textId="77777777" w:rsidR="00E77B5E" w:rsidRPr="00AE68A8" w:rsidRDefault="00E77B5E" w:rsidP="00AE68A8"/>
        </w:tc>
      </w:tr>
      <w:tr w:rsidR="00E77B5E" w:rsidRPr="00AE68A8" w14:paraId="061F6998" w14:textId="77777777" w:rsidTr="00E77B5E">
        <w:trPr>
          <w:trHeight w:val="633"/>
        </w:trPr>
        <w:tc>
          <w:tcPr>
            <w:tcW w:w="719" w:type="dxa"/>
          </w:tcPr>
          <w:p w14:paraId="42F70AC5" w14:textId="77777777" w:rsidR="00E77B5E" w:rsidRPr="00AE68A8" w:rsidRDefault="00E77B5E" w:rsidP="00CC1E8B">
            <w:pPr>
              <w:pStyle w:val="Contact"/>
              <w:rPr>
                <w:noProof/>
              </w:rPr>
            </w:pPr>
            <w:bookmarkStart w:id="0" w:name="_GoBack"/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A650A5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6F55858" wp14:editId="0D4AD8A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236FD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3149D511" w14:textId="1EF03403" w:rsidR="00E77B5E" w:rsidRPr="00AE68A8" w:rsidRDefault="00F94521" w:rsidP="00AE68A8">
            <w:pPr>
              <w:pStyle w:val="Information"/>
            </w:pPr>
            <w:r>
              <w:t>roy.trina2013@gmail.com</w:t>
            </w:r>
          </w:p>
        </w:tc>
        <w:tc>
          <w:tcPr>
            <w:tcW w:w="423" w:type="dxa"/>
            <w:vMerge/>
          </w:tcPr>
          <w:p w14:paraId="787FA884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470CAC2" w14:textId="77777777" w:rsidR="00E77B5E" w:rsidRPr="00AE68A8" w:rsidRDefault="00E77B5E" w:rsidP="00AE68A8"/>
        </w:tc>
      </w:tr>
      <w:bookmarkEnd w:id="0"/>
      <w:tr w:rsidR="00E77B5E" w:rsidRPr="00AE68A8" w14:paraId="31967DD4" w14:textId="77777777" w:rsidTr="00E77B5E">
        <w:trPr>
          <w:trHeight w:val="174"/>
        </w:trPr>
        <w:tc>
          <w:tcPr>
            <w:tcW w:w="719" w:type="dxa"/>
          </w:tcPr>
          <w:p w14:paraId="7E229C05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10C867AD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733E1510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FBAF003" w14:textId="77777777" w:rsidR="00E77B5E" w:rsidRPr="00AE68A8" w:rsidRDefault="00E77B5E" w:rsidP="00AE68A8"/>
        </w:tc>
      </w:tr>
      <w:tr w:rsidR="00E77B5E" w:rsidRPr="00AE68A8" w14:paraId="20F1ED8C" w14:textId="77777777" w:rsidTr="00E77B5E">
        <w:trPr>
          <w:trHeight w:val="633"/>
        </w:trPr>
        <w:tc>
          <w:tcPr>
            <w:tcW w:w="719" w:type="dxa"/>
          </w:tcPr>
          <w:p w14:paraId="7566069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17506D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B671AE0" wp14:editId="0D7EB56E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962D2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27755EC2" w14:textId="2976E9EC" w:rsidR="00E77B5E" w:rsidRPr="00AE68A8" w:rsidRDefault="006624C5" w:rsidP="00AE68A8">
            <w:pPr>
              <w:pStyle w:val="Information"/>
            </w:pPr>
            <w:r>
              <w:t>N/A</w:t>
            </w:r>
          </w:p>
        </w:tc>
        <w:tc>
          <w:tcPr>
            <w:tcW w:w="423" w:type="dxa"/>
            <w:vMerge/>
          </w:tcPr>
          <w:p w14:paraId="5CC1074D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441F21B" w14:textId="77777777" w:rsidR="00E77B5E" w:rsidRPr="00AE68A8" w:rsidRDefault="00E77B5E" w:rsidP="00AE68A8"/>
        </w:tc>
      </w:tr>
      <w:tr w:rsidR="00E77B5E" w:rsidRPr="00AE68A8" w14:paraId="7BBBE3DF" w14:textId="77777777" w:rsidTr="00E77B5E">
        <w:trPr>
          <w:trHeight w:val="2448"/>
        </w:trPr>
        <w:tc>
          <w:tcPr>
            <w:tcW w:w="719" w:type="dxa"/>
          </w:tcPr>
          <w:p w14:paraId="7C32D186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449CEE53" w14:textId="77777777" w:rsidR="00E77B5E" w:rsidRPr="00AE68A8" w:rsidRDefault="00E77B5E" w:rsidP="00AE68A8"/>
        </w:tc>
        <w:tc>
          <w:tcPr>
            <w:tcW w:w="423" w:type="dxa"/>
          </w:tcPr>
          <w:p w14:paraId="536FCEAD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358AB9A" w14:textId="77777777" w:rsidR="00E77B5E" w:rsidRPr="00AE68A8" w:rsidRDefault="00E77B5E" w:rsidP="00AE68A8"/>
        </w:tc>
      </w:tr>
    </w:tbl>
    <w:p w14:paraId="7221D34D" w14:textId="77777777" w:rsidR="007F5B63" w:rsidRPr="00CE1E3D" w:rsidRDefault="007F5B63" w:rsidP="009B591F"/>
    <w:sectPr w:rsidR="007F5B63" w:rsidRPr="00CE1E3D" w:rsidSect="00E77B5E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69AB74" w14:textId="77777777" w:rsidR="006D62AE" w:rsidRDefault="006D62AE" w:rsidP="00590471">
      <w:r>
        <w:separator/>
      </w:r>
    </w:p>
  </w:endnote>
  <w:endnote w:type="continuationSeparator" w:id="0">
    <w:p w14:paraId="79A72403" w14:textId="77777777" w:rsidR="006D62AE" w:rsidRDefault="006D62A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785B4" w14:textId="77777777" w:rsidR="006D62AE" w:rsidRDefault="006D62AE" w:rsidP="00590471">
      <w:r>
        <w:separator/>
      </w:r>
    </w:p>
  </w:footnote>
  <w:footnote w:type="continuationSeparator" w:id="0">
    <w:p w14:paraId="3CB2C489" w14:textId="77777777" w:rsidR="006D62AE" w:rsidRDefault="006D62A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88E2BD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6151AA6" wp14:editId="42AC021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C81B033" id="Group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FwNHgqxxICLwPhWJ4mx/JU&#10;jiUEngYyOz9NjuWpHEsIPA1kdn6aHMtTOZYQeBqIn/g0OZanciwh8DQQP/Fp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QwszQ1MTY1NDQ3NzFU0lEKTi0uzszPAykwrgUAvsnQiywAAAA="/>
  </w:docVars>
  <w:rsids>
    <w:rsidRoot w:val="00DC4625"/>
    <w:rsid w:val="00055B72"/>
    <w:rsid w:val="00060042"/>
    <w:rsid w:val="0008685D"/>
    <w:rsid w:val="000B6BF5"/>
    <w:rsid w:val="00112FD7"/>
    <w:rsid w:val="001253DD"/>
    <w:rsid w:val="00150ABD"/>
    <w:rsid w:val="002178E3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624C5"/>
    <w:rsid w:val="006716D8"/>
    <w:rsid w:val="006920F0"/>
    <w:rsid w:val="006C020C"/>
    <w:rsid w:val="006D62AE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55E34"/>
    <w:rsid w:val="00967B93"/>
    <w:rsid w:val="009B591F"/>
    <w:rsid w:val="00A31B16"/>
    <w:rsid w:val="00A71EF4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C462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9452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53960B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ina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466015099544AA183BF5AFE057DEE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7A6FCF-0518-42B5-8A43-53853B318B18}"/>
      </w:docPartPr>
      <w:docPartBody>
        <w:p w:rsidR="00DC151E" w:rsidRDefault="00CE4B99">
          <w:pPr>
            <w:pStyle w:val="5466015099544AA183BF5AFE057DEE1F"/>
          </w:pPr>
          <w:r w:rsidRPr="00AE68A8">
            <w:t>[Recipient Name]</w:t>
          </w:r>
        </w:p>
      </w:docPartBody>
    </w:docPart>
    <w:docPart>
      <w:docPartPr>
        <w:name w:val="60A05B6741E045478B60B1CE4C0A5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0A7A8-3500-48A0-8A28-BEE26D3EFD06}"/>
      </w:docPartPr>
      <w:docPartBody>
        <w:p w:rsidR="00DC151E" w:rsidRDefault="00CE4B99">
          <w:pPr>
            <w:pStyle w:val="60A05B6741E045478B60B1CE4C0A58C9"/>
          </w:pPr>
          <w:r w:rsidRPr="00AE68A8">
            <w:t>[Title]</w:t>
          </w:r>
        </w:p>
      </w:docPartBody>
    </w:docPart>
    <w:docPart>
      <w:docPartPr>
        <w:name w:val="C010B4E3B5DD4DC08DDDCCDF401C7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F2947-F3D3-44EE-BF7A-6BA2E2C76A82}"/>
      </w:docPartPr>
      <w:docPartBody>
        <w:p w:rsidR="00DC151E" w:rsidRDefault="00CE4B99">
          <w:pPr>
            <w:pStyle w:val="C010B4E3B5DD4DC08DDDCCDF401C785E"/>
          </w:pPr>
          <w:r w:rsidRPr="00AE68A8">
            <w:t>[Company]</w:t>
          </w:r>
        </w:p>
      </w:docPartBody>
    </w:docPart>
    <w:docPart>
      <w:docPartPr>
        <w:name w:val="B4F0E0CEEB914C60A8050BEDE4A89E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F74517-F8A2-4E07-85DE-E085F21711EB}"/>
      </w:docPartPr>
      <w:docPartBody>
        <w:p w:rsidR="00DC151E" w:rsidRDefault="00CE4B99">
          <w:pPr>
            <w:pStyle w:val="B4F0E0CEEB914C60A8050BEDE4A89EEE"/>
          </w:pPr>
          <w:r w:rsidRPr="00AE68A8">
            <w:t>[Recipient Street Address]</w:t>
          </w:r>
        </w:p>
      </w:docPartBody>
    </w:docPart>
    <w:docPart>
      <w:docPartPr>
        <w:name w:val="7454E4711161412FB54869C6E9F3B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3AC000-B029-4324-9AA2-B084F2B68E75}"/>
      </w:docPartPr>
      <w:docPartBody>
        <w:p w:rsidR="00DC151E" w:rsidRDefault="00CE4B99">
          <w:pPr>
            <w:pStyle w:val="7454E4711161412FB54869C6E9F3BCB6"/>
          </w:pPr>
          <w:r w:rsidRPr="00AE68A8">
            <w:t>[Recipient City, ST Zip]</w:t>
          </w:r>
        </w:p>
      </w:docPartBody>
    </w:docPart>
    <w:docPart>
      <w:docPartPr>
        <w:name w:val="D4648E4ECD1F4D9FBFE1EC9524AE39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55F3D-D7D0-44DE-8116-BACBF2A71B11}"/>
      </w:docPartPr>
      <w:docPartBody>
        <w:p w:rsidR="00DC151E" w:rsidRDefault="00CE4B99">
          <w:pPr>
            <w:pStyle w:val="D4648E4ECD1F4D9FBFE1EC9524AE39D1"/>
          </w:pPr>
          <w:r w:rsidRPr="00AE68A8">
            <w:t>[Recipient Name]</w:t>
          </w:r>
        </w:p>
      </w:docPartBody>
    </w:docPart>
    <w:docPart>
      <w:docPartPr>
        <w:name w:val="18E84BD7F17D4C71B3FC7DC53C3DB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4EE2FB-04C0-4259-923C-CB49FD386D53}"/>
      </w:docPartPr>
      <w:docPartBody>
        <w:p w:rsidR="00C10673" w:rsidRPr="00AE68A8" w:rsidRDefault="00CE4B99" w:rsidP="00AE68A8">
          <w:r w:rsidRPr="00AE68A8">
            <w:t>[If you’re ready to write, select a line or paragraph of tip text and start typing to replace it with your own. Don’t include space to the right of the characters in your selection.]</w:t>
          </w:r>
        </w:p>
        <w:p w:rsidR="00DC151E" w:rsidRDefault="00CE4B99">
          <w:pPr>
            <w:pStyle w:val="18E84BD7F17D4C71B3FC7DC53C3DB7B4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31CB3C823BAB4C7A91F51C83937C1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51CC6-668A-41BA-A020-7CC7794C794F}"/>
      </w:docPartPr>
      <w:docPartBody>
        <w:p w:rsidR="00DC151E" w:rsidRDefault="00CE4B99">
          <w:pPr>
            <w:pStyle w:val="31CB3C823BAB4C7A91F51C83937C158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99"/>
    <w:rsid w:val="000C7087"/>
    <w:rsid w:val="00412F41"/>
    <w:rsid w:val="00CE4B99"/>
    <w:rsid w:val="00DC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cs="Koki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F3B07DE1B24592AC72B67438DBEBDA">
    <w:name w:val="81F3B07DE1B24592AC72B67438DBEBDA"/>
    <w:rPr>
      <w:rFonts w:cs="Kokila"/>
    </w:rPr>
  </w:style>
  <w:style w:type="paragraph" w:customStyle="1" w:styleId="1F98DAC30F8A47FA91388D258967B896">
    <w:name w:val="1F98DAC30F8A47FA91388D258967B896"/>
    <w:rPr>
      <w:rFonts w:cs="Kokila"/>
    </w:rPr>
  </w:style>
  <w:style w:type="paragraph" w:customStyle="1" w:styleId="FD80EDA3ED1E4185B3C85701ECAEE969">
    <w:name w:val="FD80EDA3ED1E4185B3C85701ECAEE969"/>
    <w:rPr>
      <w:rFonts w:cs="Kokila"/>
    </w:rPr>
  </w:style>
  <w:style w:type="paragraph" w:customStyle="1" w:styleId="5466015099544AA183BF5AFE057DEE1F">
    <w:name w:val="5466015099544AA183BF5AFE057DEE1F"/>
    <w:rPr>
      <w:rFonts w:cs="Kokila"/>
    </w:rPr>
  </w:style>
  <w:style w:type="paragraph" w:customStyle="1" w:styleId="60A05B6741E045478B60B1CE4C0A58C9">
    <w:name w:val="60A05B6741E045478B60B1CE4C0A58C9"/>
    <w:rPr>
      <w:rFonts w:cs="Kokila"/>
    </w:rPr>
  </w:style>
  <w:style w:type="paragraph" w:customStyle="1" w:styleId="C010B4E3B5DD4DC08DDDCCDF401C785E">
    <w:name w:val="C010B4E3B5DD4DC08DDDCCDF401C785E"/>
    <w:rPr>
      <w:rFonts w:cs="Kokila"/>
    </w:rPr>
  </w:style>
  <w:style w:type="paragraph" w:customStyle="1" w:styleId="B4F0E0CEEB914C60A8050BEDE4A89EEE">
    <w:name w:val="B4F0E0CEEB914C60A8050BEDE4A89EEE"/>
    <w:rPr>
      <w:rFonts w:cs="Kokila"/>
    </w:rPr>
  </w:style>
  <w:style w:type="paragraph" w:customStyle="1" w:styleId="7454E4711161412FB54869C6E9F3BCB6">
    <w:name w:val="7454E4711161412FB54869C6E9F3BCB6"/>
    <w:rPr>
      <w:rFonts w:cs="Kokila"/>
    </w:rPr>
  </w:style>
  <w:style w:type="paragraph" w:customStyle="1" w:styleId="D4648E4ECD1F4D9FBFE1EC9524AE39D1">
    <w:name w:val="D4648E4ECD1F4D9FBFE1EC9524AE39D1"/>
    <w:rPr>
      <w:rFonts w:cs="Kokila"/>
    </w:rPr>
  </w:style>
  <w:style w:type="paragraph" w:customStyle="1" w:styleId="18E84BD7F17D4C71B3FC7DC53C3DB7B4">
    <w:name w:val="18E84BD7F17D4C71B3FC7DC53C3DB7B4"/>
    <w:rPr>
      <w:rFonts w:cs="Kokila"/>
    </w:rPr>
  </w:style>
  <w:style w:type="paragraph" w:customStyle="1" w:styleId="31CB3C823BAB4C7A91F51C83937C158A">
    <w:name w:val="31CB3C823BAB4C7A91F51C83937C158A"/>
    <w:rPr>
      <w:rFonts w:cs="Kokila"/>
    </w:rPr>
  </w:style>
  <w:style w:type="paragraph" w:customStyle="1" w:styleId="72306382B83649509EECC97B35377DFC">
    <w:name w:val="72306382B83649509EECC97B35377DFC"/>
    <w:rPr>
      <w:rFonts w:cs="Kokila"/>
    </w:rPr>
  </w:style>
  <w:style w:type="paragraph" w:customStyle="1" w:styleId="068CABCC049342AD808837FEECFED473">
    <w:name w:val="068CABCC049342AD808837FEECFED473"/>
    <w:rPr>
      <w:rFonts w:cs="Kokila"/>
    </w:rPr>
  </w:style>
  <w:style w:type="paragraph" w:customStyle="1" w:styleId="357CCADAB1D5454B999B2F2718BBBDAF">
    <w:name w:val="357CCADAB1D5454B999B2F2718BBBDAF"/>
    <w:rPr>
      <w:rFonts w:cs="Kokila"/>
    </w:rPr>
  </w:style>
  <w:style w:type="paragraph" w:customStyle="1" w:styleId="8777EF9CEC3C46059CA6E82188AD5FF6">
    <w:name w:val="8777EF9CEC3C46059CA6E82188AD5FF6"/>
    <w:rPr>
      <w:rFonts w:cs="Kokila"/>
    </w:rPr>
  </w:style>
  <w:style w:type="paragraph" w:customStyle="1" w:styleId="EDA0632A1E034B5B848242DE96FC8E91">
    <w:name w:val="EDA0632A1E034B5B848242DE96FC8E91"/>
    <w:rPr>
      <w:rFonts w:cs="Kokila"/>
    </w:rPr>
  </w:style>
  <w:style w:type="paragraph" w:customStyle="1" w:styleId="3E8083C875094BDF927D1789FB2EEBE8">
    <w:name w:val="3E8083C875094BDF927D1789FB2EEBE8"/>
    <w:rPr>
      <w:rFonts w:cs="Kokil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804B1B-553B-4321-8947-31EC530D0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110</Words>
  <Characters>533</Characters>
  <Application>Microsoft Office Word</Application>
  <DocSecurity>0</DocSecurity>
  <Lines>15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2020-04-20T15:19:00Z</dcterms:created>
  <dcterms:modified xsi:type="dcterms:W3CDTF">2020-04-21T04:19:00Z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