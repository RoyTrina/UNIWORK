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489"/>
        <w:gridCol w:w="250"/>
        <w:gridCol w:w="6607"/>
      </w:tblGrid>
      <w:tr w:rsidR="003D1B71" w14:paraId="384DB308" w14:textId="77777777" w:rsidTr="00E13436">
        <w:trPr>
          <w:trHeight w:val="2112"/>
        </w:trPr>
        <w:tc>
          <w:tcPr>
            <w:tcW w:w="3839" w:type="dxa"/>
            <w:gridSpan w:val="3"/>
            <w:vMerge w:val="restart"/>
            <w:tcBorders>
              <w:bottom w:val="nil"/>
            </w:tcBorders>
          </w:tcPr>
          <w:p w14:paraId="45B61FED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10705C2" wp14:editId="43524813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E48244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10705C2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XaW5kb3dzIFBob3RvIEVk&#10;aXRvciAxMC4wLjEwMDExLjE2Mzg0AFdpbmRvd3MgUGhvdG8gRWRpdG9yIDEwLjAuMTAwMTEuMTYz&#10;ODQAMjAxOTowODoxNSAxNjo1OTo1NQAABJADAAIAAAAUAAAREJKRAAIAAAAEMDgxAKABAAMAAAAB&#10;AAEAAOocAAcAAAgMAAAJBA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Tk6MDg6MTUgMTY6NTg6NTEAAAAAAeocAAcA&#10;ABAMAAAROAAAAAAc6gAAAB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eG1wPSJodHRwOi8vbnMuYWRvYmUuY29tL3hhcC8xLjAv&#10;Ij48eG1wOkNyZWF0b3JUb29sPldpbmRvd3MgUGhvdG8gRWRpdG9yIDEwLjAuMTAwMTEuMTYzODQ8&#10;L3htcDpDcmVhdG9yVG9vbD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8P3hwYWNrZXQgZW5kPSd3Jz8+/9sA&#10;QwADAgIDAgIDAwMDBAMDBAUIBQUEBAUKBwcGCAwKDAwLCgsLDQ4SEA0OEQ4LCxAWEBETFBUVFQwP&#10;FxgWFBgSFBUU/9sAQwEDBAQFBAUJBQUJFA0LDRQUFBQUFBQUFBQUFBQUFBQUFBQUFBQUFBQUFBQU&#10;FBQUFBQUFBQUFBQUFBQUFBQUFBQU/8AAEQgC0AL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05E48244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76F3AAD3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CED57C9" w14:textId="609092A8" w:rsidR="003D1B71" w:rsidRPr="00310F17" w:rsidRDefault="001B4B52" w:rsidP="00310F17">
            <w:pPr>
              <w:pStyle w:val="Title"/>
            </w:pPr>
            <w:r>
              <w:t>Trina</w:t>
            </w:r>
            <w:r w:rsidR="003D1B71" w:rsidRPr="00310F17">
              <w:br/>
            </w:r>
            <w:r>
              <w:t>Roy</w:t>
            </w:r>
          </w:p>
        </w:tc>
      </w:tr>
      <w:tr w:rsidR="003D1B71" w14:paraId="5C725A91" w14:textId="77777777" w:rsidTr="00E13436">
        <w:trPr>
          <w:trHeight w:val="1589"/>
        </w:trPr>
        <w:tc>
          <w:tcPr>
            <w:tcW w:w="3839" w:type="dxa"/>
            <w:gridSpan w:val="3"/>
            <w:vMerge/>
            <w:tcBorders>
              <w:bottom w:val="nil"/>
            </w:tcBorders>
          </w:tcPr>
          <w:p w14:paraId="17D9FADF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  <w:tcBorders>
              <w:bottom w:val="nil"/>
            </w:tcBorders>
          </w:tcPr>
          <w:p w14:paraId="207A02F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1D33C88314EB417CB8609D9C1C22EC6A"/>
              </w:placeholder>
              <w:temporary/>
              <w:showingPlcHdr/>
              <w15:appearance w15:val="hidden"/>
            </w:sdtPr>
            <w:sdtContent>
              <w:p w14:paraId="03D1BD24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2051D304" w14:textId="63EF9834" w:rsidR="003D1B71" w:rsidRPr="00740017" w:rsidRDefault="00A8316D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2018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2019</w:t>
            </w:r>
          </w:p>
          <w:p w14:paraId="7E18F81F" w14:textId="452DF5FA" w:rsidR="003D1B71" w:rsidRPr="00740017" w:rsidRDefault="00A8316D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Volunteer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Student Union Lingo Project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University of Essex</w:t>
            </w:r>
          </w:p>
          <w:p w14:paraId="1EF3BBE5" w14:textId="559B061F" w:rsidR="003D1B71" w:rsidRPr="00740017" w:rsidRDefault="00E13436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</w:t>
            </w:r>
            <w:r w:rsidR="00D506D7">
              <w:rPr>
                <w:rFonts w:ascii="Calibri" w:hAnsi="Calibri" w:cs="Calibri"/>
              </w:rPr>
              <w:t>5</w:t>
            </w:r>
            <w:r w:rsidR="003D1B71" w:rsidRPr="00740017">
              <w:rPr>
                <w:rFonts w:ascii="Calibri" w:hAnsi="Calibri" w:cs="Calibri"/>
              </w:rPr>
              <w:t>–</w:t>
            </w:r>
            <w:r w:rsidR="00D506D7">
              <w:rPr>
                <w:rFonts w:ascii="Calibri" w:hAnsi="Calibri" w:cs="Calibri"/>
              </w:rPr>
              <w:t>2016</w:t>
            </w:r>
          </w:p>
          <w:p w14:paraId="077BF2C6" w14:textId="1AC1DB34" w:rsidR="003D1B71" w:rsidRPr="00740017" w:rsidRDefault="00D506D7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Volunteer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127F05">
              <w:rPr>
                <w:rFonts w:ascii="Calibri" w:hAnsi="Calibri" w:cs="Calibri"/>
              </w:rPr>
              <w:t xml:space="preserve">STEM </w:t>
            </w:r>
            <w:r w:rsidR="00127F05" w:rsidRPr="00740017">
              <w:rPr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127F05">
              <w:rPr>
                <w:rFonts w:ascii="Calibri" w:hAnsi="Calibri" w:cs="Calibri"/>
              </w:rPr>
              <w:t>The Billericay School</w:t>
            </w:r>
          </w:p>
          <w:p w14:paraId="391D3A58" w14:textId="4E0ACB74" w:rsidR="003D1B71" w:rsidRPr="00740017" w:rsidRDefault="00127F05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2014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2015</w:t>
            </w:r>
          </w:p>
          <w:p w14:paraId="31542673" w14:textId="02652366" w:rsidR="003D1B71" w:rsidRPr="00740017" w:rsidRDefault="00127F05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Waiter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Mare E Monti</w:t>
            </w:r>
          </w:p>
          <w:p w14:paraId="0453D383" w14:textId="7C2DC7F7" w:rsidR="003D1B71" w:rsidRPr="00740017" w:rsidRDefault="00127F05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have done projects which helped me understand STEM subjects and their potential.</w:t>
            </w:r>
            <w:r w:rsidR="00397DF0">
              <w:rPr>
                <w:rFonts w:ascii="Calibri" w:hAnsi="Calibri" w:cs="Calibri"/>
              </w:rPr>
              <w:t xml:space="preserve"> I have also done a </w:t>
            </w:r>
            <w:r w:rsidR="00140B62">
              <w:rPr>
                <w:rFonts w:ascii="Calibri" w:hAnsi="Calibri" w:cs="Calibri"/>
              </w:rPr>
              <w:t>Future Learn</w:t>
            </w:r>
            <w:r w:rsidR="00397DF0">
              <w:rPr>
                <w:rFonts w:ascii="Calibri" w:hAnsi="Calibri" w:cs="Calibri"/>
              </w:rPr>
              <w:t xml:space="preserve"> course in cybersecurity to better understand the whole concept in a practical scenario.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DE23CA7F745B4B93B80C5CB2DBB2C09B"/>
              </w:placeholder>
              <w:temporary/>
              <w:showingPlcHdr/>
              <w15:appearance w15:val="hidden"/>
            </w:sdtPr>
            <w:sdtContent>
              <w:p w14:paraId="1EE5F1E1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767CFB6F" w14:textId="47777E7E" w:rsidR="003D1B71" w:rsidRPr="00740017" w:rsidRDefault="00397DF0" w:rsidP="00353B60">
            <w:pPr>
              <w:pStyle w:val="SchoolName"/>
            </w:pPr>
            <w:r>
              <w:t>University of Essex</w:t>
            </w:r>
            <w:r w:rsidR="003D1B71" w:rsidRPr="00740017">
              <w:t>,</w:t>
            </w:r>
            <w:r>
              <w:t xml:space="preserve"> </w:t>
            </w:r>
            <w:r w:rsidRPr="00397DF0">
              <w:t>Wivenhoe Park, Colchester CO4 3SQ</w:t>
            </w:r>
          </w:p>
          <w:p w14:paraId="3B6B9D6A" w14:textId="39BEAA03" w:rsidR="00397DF0" w:rsidRDefault="00397DF0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Bachelor of Science in Computing</w:t>
            </w:r>
            <w:r w:rsidR="00ED15B2">
              <w:rPr>
                <w:rFonts w:ascii="Calibri" w:hAnsi="Calibri" w:cs="Calibri"/>
              </w:rPr>
              <w:t xml:space="preserve"> | D</w:t>
            </w:r>
            <w:r w:rsidR="00296F34">
              <w:rPr>
                <w:rFonts w:ascii="Calibri" w:hAnsi="Calibri" w:cs="Calibri"/>
              </w:rPr>
              <w:t>iploma expected 2021</w:t>
            </w:r>
          </w:p>
          <w:p w14:paraId="628D0A6E" w14:textId="6D5E2AD6" w:rsidR="00296F34" w:rsidRDefault="00296F34" w:rsidP="008916C6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</w:p>
          <w:p w14:paraId="509E4230" w14:textId="4048C23C" w:rsidR="008916C6" w:rsidRDefault="008916C6" w:rsidP="008916C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b/>
                <w:bCs/>
              </w:rPr>
            </w:pPr>
            <w:r w:rsidRPr="008916C6">
              <w:rPr>
                <w:rFonts w:ascii="Calibri" w:hAnsi="Calibri" w:cs="Calibri"/>
                <w:b/>
                <w:bCs/>
              </w:rPr>
              <w:t xml:space="preserve">The Billericay School, </w:t>
            </w:r>
            <w:r>
              <w:rPr>
                <w:rFonts w:ascii="Calibri" w:hAnsi="Calibri" w:cs="Calibri"/>
                <w:b/>
                <w:bCs/>
              </w:rPr>
              <w:t>School Road</w:t>
            </w:r>
            <w:r w:rsidR="00B1566A">
              <w:rPr>
                <w:rFonts w:ascii="Calibri" w:hAnsi="Calibri" w:cs="Calibri"/>
                <w:b/>
                <w:bCs/>
              </w:rPr>
              <w:t xml:space="preserve"> [2016-2017]</w:t>
            </w:r>
          </w:p>
          <w:p w14:paraId="3BC76080" w14:textId="09CC294D" w:rsidR="008916C6" w:rsidRPr="008916C6" w:rsidRDefault="008916C6" w:rsidP="008916C6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A Level Italian</w:t>
            </w:r>
          </w:p>
          <w:p w14:paraId="561EBF8F" w14:textId="6761398B" w:rsidR="008916C6" w:rsidRPr="00B1566A" w:rsidRDefault="008916C6" w:rsidP="008916C6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BTEC National Double Award in Engineering</w:t>
            </w:r>
          </w:p>
          <w:p w14:paraId="17E9826F" w14:textId="743D963E" w:rsidR="00B1566A" w:rsidRDefault="00B1566A" w:rsidP="00B1566A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79B9B205" w14:textId="4FE23FDD" w:rsidR="00B1566A" w:rsidRPr="00B1566A" w:rsidRDefault="00B1566A" w:rsidP="00B1566A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b/>
                <w:bCs/>
              </w:rPr>
            </w:pPr>
            <w:r w:rsidRPr="00B1566A">
              <w:rPr>
                <w:rFonts w:ascii="Calibri" w:hAnsi="Calibri" w:cs="Calibri"/>
                <w:b/>
                <w:bCs/>
              </w:rPr>
              <w:t>The Billericay School, School Road</w:t>
            </w:r>
            <w:r>
              <w:rPr>
                <w:rFonts w:ascii="Calibri" w:hAnsi="Calibri" w:cs="Calibri"/>
                <w:b/>
                <w:bCs/>
              </w:rPr>
              <w:t xml:space="preserve"> [2014-2015]</w:t>
            </w:r>
          </w:p>
          <w:p w14:paraId="279931CC" w14:textId="232B22DF" w:rsidR="008916C6" w:rsidRDefault="008916C6" w:rsidP="008916C6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 w:rsidRPr="008916C6">
              <w:rPr>
                <w:rFonts w:ascii="Calibri" w:hAnsi="Calibri" w:cs="Calibri"/>
              </w:rPr>
              <w:t>GCSE</w:t>
            </w:r>
            <w:r>
              <w:rPr>
                <w:rFonts w:ascii="Calibri" w:hAnsi="Calibri" w:cs="Calibri"/>
              </w:rPr>
              <w:t xml:space="preserve"> English</w:t>
            </w:r>
          </w:p>
          <w:p w14:paraId="48E57BA2" w14:textId="401EA137" w:rsidR="008916C6" w:rsidRDefault="008916C6" w:rsidP="008916C6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GCSE Math</w:t>
            </w:r>
            <w:r w:rsidR="00140B62">
              <w:rPr>
                <w:rFonts w:ascii="Calibri" w:hAnsi="Calibri" w:cs="Calibri"/>
              </w:rPr>
              <w:t>ematic</w:t>
            </w:r>
            <w:bookmarkStart w:id="0" w:name="_GoBack"/>
            <w:bookmarkEnd w:id="0"/>
            <w:r>
              <w:rPr>
                <w:rFonts w:ascii="Calibri" w:hAnsi="Calibri" w:cs="Calibri"/>
              </w:rPr>
              <w:t>s</w:t>
            </w:r>
          </w:p>
          <w:p w14:paraId="27D9113E" w14:textId="7190D769" w:rsidR="008916C6" w:rsidRDefault="008916C6" w:rsidP="008916C6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GCSE Science</w:t>
            </w:r>
          </w:p>
          <w:p w14:paraId="46D73E1F" w14:textId="16F0ED1F" w:rsidR="008916C6" w:rsidRDefault="008916C6" w:rsidP="008916C6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GCSE French </w:t>
            </w:r>
          </w:p>
          <w:p w14:paraId="7B6F0638" w14:textId="000EFB19" w:rsidR="008916C6" w:rsidRDefault="008916C6" w:rsidP="008916C6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GCSE Business</w:t>
            </w:r>
          </w:p>
          <w:p w14:paraId="259E3BD2" w14:textId="2D872D3B" w:rsidR="008916C6" w:rsidRDefault="008916C6" w:rsidP="008916C6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GCSE ICT</w:t>
            </w:r>
          </w:p>
          <w:p w14:paraId="7FB26543" w14:textId="67DBAFAF" w:rsidR="003D1B71" w:rsidRPr="00B1566A" w:rsidRDefault="008916C6" w:rsidP="00AC6C7E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GCSE Italian</w:t>
            </w:r>
          </w:p>
          <w:sdt>
            <w:sdtPr>
              <w:rPr>
                <w:rFonts w:ascii="Calibri" w:hAnsi="Calibri" w:cs="Calibri"/>
                <w:color w:val="0072C7"/>
              </w:rPr>
              <w:id w:val="-278101685"/>
              <w:placeholder>
                <w:docPart w:val="24D0F8EEE54E4FC08E64451E4B17E68E"/>
              </w:placeholder>
              <w:temporary/>
              <w:showingPlcHdr/>
              <w15:appearance w15:val="hidden"/>
            </w:sdtPr>
            <w:sdtContent>
              <w:p w14:paraId="79E3AB5B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Leadership</w:t>
                </w:r>
              </w:p>
            </w:sdtContent>
          </w:sdt>
          <w:p w14:paraId="2E31B12E" w14:textId="6DA8BEDB" w:rsidR="003D1B71" w:rsidRPr="00740017" w:rsidRDefault="00815AFF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 used to </w:t>
            </w:r>
            <w:r w:rsidR="00140B62">
              <w:rPr>
                <w:rFonts w:ascii="Calibri" w:hAnsi="Calibri" w:cs="Calibri"/>
              </w:rPr>
              <w:t>manage</w:t>
            </w:r>
            <w:r>
              <w:rPr>
                <w:rFonts w:ascii="Calibri" w:hAnsi="Calibri" w:cs="Calibri"/>
              </w:rPr>
              <w:t xml:space="preserve"> a small team of students my own age and </w:t>
            </w:r>
            <w:r w:rsidR="00140B62">
              <w:rPr>
                <w:rFonts w:ascii="Calibri" w:hAnsi="Calibri" w:cs="Calibri"/>
              </w:rPr>
              <w:t>used to help young kids who had difficulty learning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197FE3FABFAC4ED08A66E8B78C4E7041"/>
              </w:placeholder>
              <w:temporary/>
              <w:showingPlcHdr/>
              <w15:appearance w15:val="hidden"/>
            </w:sdtPr>
            <w:sdtContent>
              <w:p w14:paraId="4366F393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E16A3CFA7AF743708FCC69856FC9326B"/>
              </w:placeholder>
              <w:temporary/>
              <w:showingPlcHdr/>
              <w15:appearance w15:val="hidden"/>
            </w:sdtPr>
            <w:sdtContent>
              <w:p w14:paraId="5F9B1B47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35DC7B95" w14:textId="77777777" w:rsidTr="00E13436">
        <w:trPr>
          <w:trHeight w:val="1164"/>
        </w:trPr>
        <w:tc>
          <w:tcPr>
            <w:tcW w:w="720" w:type="dxa"/>
          </w:tcPr>
          <w:p w14:paraId="2A095C78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119" w:type="dxa"/>
            <w:gridSpan w:val="2"/>
          </w:tcPr>
          <w:p w14:paraId="442D41B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50" w:type="dxa"/>
            <w:vMerge/>
          </w:tcPr>
          <w:p w14:paraId="173F907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C968796" w14:textId="77777777" w:rsidR="003D1B71" w:rsidRPr="00590471" w:rsidRDefault="003D1B71" w:rsidP="00222466"/>
        </w:tc>
      </w:tr>
      <w:tr w:rsidR="003D1B71" w14:paraId="6E60958C" w14:textId="77777777" w:rsidTr="00E13436">
        <w:trPr>
          <w:trHeight w:val="543"/>
        </w:trPr>
        <w:tc>
          <w:tcPr>
            <w:tcW w:w="720" w:type="dxa"/>
          </w:tcPr>
          <w:p w14:paraId="667DC0C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15A1865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65C8E78" wp14:editId="77D24B5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36A28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9" w:type="dxa"/>
            <w:vAlign w:val="center"/>
          </w:tcPr>
          <w:p w14:paraId="78669CB3" w14:textId="27A71E93" w:rsidR="003D1B71" w:rsidRPr="00380FD1" w:rsidRDefault="0074359A" w:rsidP="00380FD1">
            <w:pPr>
              <w:pStyle w:val="Information"/>
            </w:pPr>
            <w:r>
              <w:t>33 School Road</w:t>
            </w:r>
          </w:p>
          <w:p w14:paraId="13968035" w14:textId="0355E1F3" w:rsidR="003D1B71" w:rsidRPr="00380FD1" w:rsidRDefault="0074359A" w:rsidP="00380FD1">
            <w:pPr>
              <w:pStyle w:val="Information"/>
            </w:pPr>
            <w:r>
              <w:t>Billericay, CM129LH</w:t>
            </w:r>
          </w:p>
        </w:tc>
        <w:tc>
          <w:tcPr>
            <w:tcW w:w="250" w:type="dxa"/>
            <w:vMerge/>
          </w:tcPr>
          <w:p w14:paraId="0FC135F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400DDD" w14:textId="77777777" w:rsidR="003D1B71" w:rsidRDefault="003D1B71" w:rsidP="005801E5">
            <w:pPr>
              <w:pStyle w:val="Heading1"/>
            </w:pPr>
          </w:p>
        </w:tc>
      </w:tr>
      <w:tr w:rsidR="003D1B71" w14:paraId="7783C082" w14:textId="77777777" w:rsidTr="00E13436">
        <w:trPr>
          <w:trHeight w:val="183"/>
        </w:trPr>
        <w:tc>
          <w:tcPr>
            <w:tcW w:w="720" w:type="dxa"/>
          </w:tcPr>
          <w:p w14:paraId="0A5619E5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242C1E5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0" w:type="dxa"/>
            <w:vMerge/>
          </w:tcPr>
          <w:p w14:paraId="4B93BEC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E0A985A" w14:textId="77777777" w:rsidR="003D1B71" w:rsidRDefault="003D1B71" w:rsidP="005801E5">
            <w:pPr>
              <w:pStyle w:val="Heading1"/>
            </w:pPr>
          </w:p>
        </w:tc>
      </w:tr>
      <w:tr w:rsidR="003D1B71" w14:paraId="3B2647D4" w14:textId="77777777" w:rsidTr="00E13436">
        <w:trPr>
          <w:trHeight w:val="624"/>
        </w:trPr>
        <w:tc>
          <w:tcPr>
            <w:tcW w:w="720" w:type="dxa"/>
          </w:tcPr>
          <w:p w14:paraId="147D395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0D4055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9A20A59" wp14:editId="3873D0F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24113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9" w:type="dxa"/>
            <w:vAlign w:val="center"/>
          </w:tcPr>
          <w:p w14:paraId="4E69B72C" w14:textId="675B7A3F" w:rsidR="003D1B71" w:rsidRPr="00380FD1" w:rsidRDefault="0074359A" w:rsidP="00380FD1">
            <w:pPr>
              <w:pStyle w:val="Information"/>
            </w:pPr>
            <w:r>
              <w:t>07923118026</w:t>
            </w:r>
          </w:p>
        </w:tc>
        <w:tc>
          <w:tcPr>
            <w:tcW w:w="250" w:type="dxa"/>
            <w:vMerge/>
          </w:tcPr>
          <w:p w14:paraId="48A4F8F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BEFD75F" w14:textId="77777777" w:rsidR="003D1B71" w:rsidRDefault="003D1B71" w:rsidP="005801E5">
            <w:pPr>
              <w:pStyle w:val="Heading1"/>
            </w:pPr>
          </w:p>
        </w:tc>
      </w:tr>
      <w:tr w:rsidR="003D1B71" w14:paraId="6F98FCA0" w14:textId="77777777" w:rsidTr="00E13436">
        <w:trPr>
          <w:trHeight w:val="183"/>
        </w:trPr>
        <w:tc>
          <w:tcPr>
            <w:tcW w:w="720" w:type="dxa"/>
          </w:tcPr>
          <w:p w14:paraId="469E74A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47EDB59B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0" w:type="dxa"/>
            <w:vMerge/>
          </w:tcPr>
          <w:p w14:paraId="055CE91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8668213" w14:textId="77777777" w:rsidR="003D1B71" w:rsidRDefault="003D1B71" w:rsidP="005801E5">
            <w:pPr>
              <w:pStyle w:val="Heading1"/>
            </w:pPr>
          </w:p>
        </w:tc>
      </w:tr>
      <w:tr w:rsidR="003D1B71" w14:paraId="33435649" w14:textId="77777777" w:rsidTr="00E13436">
        <w:trPr>
          <w:trHeight w:val="633"/>
        </w:trPr>
        <w:tc>
          <w:tcPr>
            <w:tcW w:w="720" w:type="dxa"/>
          </w:tcPr>
          <w:p w14:paraId="5B206B4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5C06507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24B5BA" wp14:editId="715C6F2B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392914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9" w:type="dxa"/>
            <w:vAlign w:val="center"/>
          </w:tcPr>
          <w:p w14:paraId="40F0760A" w14:textId="73C1CD95" w:rsidR="003D1B71" w:rsidRPr="00380FD1" w:rsidRDefault="0074359A" w:rsidP="00380FD1">
            <w:pPr>
              <w:pStyle w:val="Information"/>
            </w:pPr>
            <w:r>
              <w:t>roy.trina2013@gmail.com</w:t>
            </w:r>
          </w:p>
        </w:tc>
        <w:tc>
          <w:tcPr>
            <w:tcW w:w="250" w:type="dxa"/>
            <w:vMerge/>
          </w:tcPr>
          <w:p w14:paraId="63ED35D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E36B17A" w14:textId="77777777" w:rsidR="003D1B71" w:rsidRDefault="003D1B71" w:rsidP="005801E5">
            <w:pPr>
              <w:pStyle w:val="Heading1"/>
            </w:pPr>
          </w:p>
        </w:tc>
      </w:tr>
      <w:tr w:rsidR="003D1B71" w14:paraId="6AAB3505" w14:textId="77777777" w:rsidTr="00E13436">
        <w:trPr>
          <w:trHeight w:val="174"/>
        </w:trPr>
        <w:tc>
          <w:tcPr>
            <w:tcW w:w="720" w:type="dxa"/>
          </w:tcPr>
          <w:p w14:paraId="3951F48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181DC55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0" w:type="dxa"/>
            <w:vMerge/>
          </w:tcPr>
          <w:p w14:paraId="49296C1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5243FAA" w14:textId="77777777" w:rsidR="003D1B71" w:rsidRDefault="003D1B71" w:rsidP="005801E5">
            <w:pPr>
              <w:pStyle w:val="Heading1"/>
            </w:pPr>
          </w:p>
        </w:tc>
      </w:tr>
      <w:tr w:rsidR="003D1B71" w14:paraId="63B0E9F1" w14:textId="77777777" w:rsidTr="00E13436">
        <w:trPr>
          <w:trHeight w:val="633"/>
        </w:trPr>
        <w:tc>
          <w:tcPr>
            <w:tcW w:w="720" w:type="dxa"/>
          </w:tcPr>
          <w:p w14:paraId="451DFFF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F1B04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21B338" wp14:editId="61E522B7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B714F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9" w:type="dxa"/>
            <w:vAlign w:val="center"/>
          </w:tcPr>
          <w:p w14:paraId="15054055" w14:textId="4D498417" w:rsidR="003D1B71" w:rsidRPr="00380FD1" w:rsidRDefault="00FE3A8A" w:rsidP="00380FD1">
            <w:pPr>
              <w:pStyle w:val="Information"/>
            </w:pPr>
            <w:r>
              <w:t>N/A</w:t>
            </w:r>
          </w:p>
        </w:tc>
        <w:tc>
          <w:tcPr>
            <w:tcW w:w="250" w:type="dxa"/>
            <w:vMerge/>
          </w:tcPr>
          <w:p w14:paraId="0581C5DD" w14:textId="77777777" w:rsidR="003D1B71" w:rsidRDefault="003D1B71" w:rsidP="00010E2D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E905F9D" w14:textId="77777777" w:rsidR="003D1B71" w:rsidRDefault="003D1B71" w:rsidP="005801E5">
            <w:pPr>
              <w:pStyle w:val="Heading1"/>
            </w:pPr>
          </w:p>
        </w:tc>
      </w:tr>
      <w:tr w:rsidR="003D1B71" w14:paraId="3A1576AC" w14:textId="77777777" w:rsidTr="00E13436">
        <w:trPr>
          <w:trHeight w:val="2448"/>
        </w:trPr>
        <w:tc>
          <w:tcPr>
            <w:tcW w:w="720" w:type="dxa"/>
          </w:tcPr>
          <w:p w14:paraId="150BAF93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119" w:type="dxa"/>
            <w:gridSpan w:val="2"/>
          </w:tcPr>
          <w:p w14:paraId="7C5B58E4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50" w:type="dxa"/>
          </w:tcPr>
          <w:p w14:paraId="576E0F66" w14:textId="77777777" w:rsidR="003D1B71" w:rsidRDefault="003D1B71" w:rsidP="00222466"/>
        </w:tc>
        <w:tc>
          <w:tcPr>
            <w:tcW w:w="6607" w:type="dxa"/>
            <w:vMerge/>
          </w:tcPr>
          <w:p w14:paraId="34519D8A" w14:textId="77777777" w:rsidR="003D1B71" w:rsidRDefault="003D1B71" w:rsidP="00222466"/>
        </w:tc>
      </w:tr>
    </w:tbl>
    <w:p w14:paraId="64767F85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6546A" w14:textId="77777777" w:rsidR="00787D1B" w:rsidRDefault="00787D1B" w:rsidP="00590471">
      <w:r>
        <w:separator/>
      </w:r>
    </w:p>
  </w:endnote>
  <w:endnote w:type="continuationSeparator" w:id="0">
    <w:p w14:paraId="21245DA9" w14:textId="77777777" w:rsidR="00787D1B" w:rsidRDefault="00787D1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D368D" w14:textId="77777777" w:rsidR="00787D1B" w:rsidRDefault="00787D1B" w:rsidP="00590471">
      <w:r>
        <w:separator/>
      </w:r>
    </w:p>
  </w:footnote>
  <w:footnote w:type="continuationSeparator" w:id="0">
    <w:p w14:paraId="24B163C4" w14:textId="77777777" w:rsidR="00787D1B" w:rsidRDefault="00787D1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2F955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0D05B2A" wp14:editId="34463ED0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FC9514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pB9csGAD/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zytcc475FpU6EPPsRDLe13AGbFQLSTshIRKNM8faVNdUlu12+Q05vcKbEB2WUROPmXha9b3iP0CX&#10;+S5flP0QQFyB0ZhtjplzhK2/ShgYCiEjc86c+OVZ4Z+qw2MfM7VoEwhDEaS68rXHaBweF+c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CC7537"/>
    <w:multiLevelType w:val="hybridMultilevel"/>
    <w:tmpl w:val="02F4911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SwNDM2MjExMDU0MjFQ0lEKTi0uzszPAykwqgUAq6SKTSwAAAA="/>
  </w:docVars>
  <w:rsids>
    <w:rsidRoot w:val="00CF08BB"/>
    <w:rsid w:val="00010E2D"/>
    <w:rsid w:val="00060042"/>
    <w:rsid w:val="0008685D"/>
    <w:rsid w:val="00090860"/>
    <w:rsid w:val="00112FD7"/>
    <w:rsid w:val="00127F05"/>
    <w:rsid w:val="00140B62"/>
    <w:rsid w:val="00150ABD"/>
    <w:rsid w:val="001946FC"/>
    <w:rsid w:val="001B4B52"/>
    <w:rsid w:val="00222466"/>
    <w:rsid w:val="0024753C"/>
    <w:rsid w:val="00276026"/>
    <w:rsid w:val="00296F34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97DF0"/>
    <w:rsid w:val="003D1B71"/>
    <w:rsid w:val="004E158A"/>
    <w:rsid w:val="00565C77"/>
    <w:rsid w:val="0056708E"/>
    <w:rsid w:val="005801E5"/>
    <w:rsid w:val="00590471"/>
    <w:rsid w:val="005A247E"/>
    <w:rsid w:val="005D01FA"/>
    <w:rsid w:val="006202CB"/>
    <w:rsid w:val="00653E17"/>
    <w:rsid w:val="006A08E8"/>
    <w:rsid w:val="006D79A8"/>
    <w:rsid w:val="0072353B"/>
    <w:rsid w:val="0074359A"/>
    <w:rsid w:val="007575B6"/>
    <w:rsid w:val="00787D1B"/>
    <w:rsid w:val="007B3C81"/>
    <w:rsid w:val="007D67CA"/>
    <w:rsid w:val="007E668F"/>
    <w:rsid w:val="007F5B63"/>
    <w:rsid w:val="00803A0A"/>
    <w:rsid w:val="00815AFF"/>
    <w:rsid w:val="00846CB9"/>
    <w:rsid w:val="008566AA"/>
    <w:rsid w:val="008916C6"/>
    <w:rsid w:val="008A1E6E"/>
    <w:rsid w:val="008C024F"/>
    <w:rsid w:val="008C2CFC"/>
    <w:rsid w:val="008C78CE"/>
    <w:rsid w:val="00912DC8"/>
    <w:rsid w:val="009475DC"/>
    <w:rsid w:val="00967B93"/>
    <w:rsid w:val="009D090F"/>
    <w:rsid w:val="009F449F"/>
    <w:rsid w:val="00A31464"/>
    <w:rsid w:val="00A31B16"/>
    <w:rsid w:val="00A33613"/>
    <w:rsid w:val="00A47A8D"/>
    <w:rsid w:val="00A8316D"/>
    <w:rsid w:val="00AC6C7E"/>
    <w:rsid w:val="00B1566A"/>
    <w:rsid w:val="00B4158A"/>
    <w:rsid w:val="00B6466C"/>
    <w:rsid w:val="00BB1B5D"/>
    <w:rsid w:val="00BC22C7"/>
    <w:rsid w:val="00BD195A"/>
    <w:rsid w:val="00C07240"/>
    <w:rsid w:val="00C14078"/>
    <w:rsid w:val="00CE1E3D"/>
    <w:rsid w:val="00CF08BB"/>
    <w:rsid w:val="00D053FA"/>
    <w:rsid w:val="00D506D7"/>
    <w:rsid w:val="00DC3F0A"/>
    <w:rsid w:val="00E13436"/>
    <w:rsid w:val="00E26AED"/>
    <w:rsid w:val="00E73AB8"/>
    <w:rsid w:val="00E90A60"/>
    <w:rsid w:val="00ED15B2"/>
    <w:rsid w:val="00ED47F7"/>
    <w:rsid w:val="00EE7E09"/>
    <w:rsid w:val="00F0223C"/>
    <w:rsid w:val="00F215F1"/>
    <w:rsid w:val="00F3235D"/>
    <w:rsid w:val="00F32393"/>
    <w:rsid w:val="00F878BD"/>
    <w:rsid w:val="00FE3A8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B9EB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ina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D33C88314EB417CB8609D9C1C22EC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60AB37-AA5A-4FC4-912C-3EEA4CF42CC9}"/>
      </w:docPartPr>
      <w:docPartBody>
        <w:p w:rsidR="00BA5629" w:rsidRDefault="00F95D64">
          <w:pPr>
            <w:pStyle w:val="1D33C88314EB417CB8609D9C1C22EC6A"/>
          </w:pPr>
          <w:r w:rsidRPr="00AC6C7E">
            <w:t>Experience</w:t>
          </w:r>
        </w:p>
      </w:docPartBody>
    </w:docPart>
    <w:docPart>
      <w:docPartPr>
        <w:name w:val="DE23CA7F745B4B93B80C5CB2DBB2C0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02A94B-3C39-40C4-AB0E-2EEB238BA8E4}"/>
      </w:docPartPr>
      <w:docPartBody>
        <w:p w:rsidR="00BA5629" w:rsidRDefault="00F95D64">
          <w:pPr>
            <w:pStyle w:val="DE23CA7F745B4B93B80C5CB2DBB2C09B"/>
          </w:pPr>
          <w:r w:rsidRPr="00AC6C7E">
            <w:t>Education</w:t>
          </w:r>
        </w:p>
      </w:docPartBody>
    </w:docPart>
    <w:docPart>
      <w:docPartPr>
        <w:name w:val="24D0F8EEE54E4FC08E64451E4B17E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A11A1A-E7C6-408A-AB73-F73627048F77}"/>
      </w:docPartPr>
      <w:docPartBody>
        <w:p w:rsidR="00BA5629" w:rsidRDefault="00F95D64">
          <w:pPr>
            <w:pStyle w:val="24D0F8EEE54E4FC08E64451E4B17E68E"/>
          </w:pPr>
          <w:r w:rsidRPr="00AC6C7E">
            <w:t>Leadership</w:t>
          </w:r>
        </w:p>
      </w:docPartBody>
    </w:docPart>
    <w:docPart>
      <w:docPartPr>
        <w:name w:val="197FE3FABFAC4ED08A66E8B78C4E70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0BE4BB-63FD-44B1-B128-452B56EDED09}"/>
      </w:docPartPr>
      <w:docPartBody>
        <w:p w:rsidR="00BA5629" w:rsidRDefault="00F95D64">
          <w:pPr>
            <w:pStyle w:val="197FE3FABFAC4ED08A66E8B78C4E7041"/>
          </w:pPr>
          <w:r w:rsidRPr="00AC6C7E">
            <w:t>References</w:t>
          </w:r>
        </w:p>
      </w:docPartBody>
    </w:docPart>
    <w:docPart>
      <w:docPartPr>
        <w:name w:val="E16A3CFA7AF743708FCC69856FC932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B95C80-8DF5-4497-B907-D1907A649926}"/>
      </w:docPartPr>
      <w:docPartBody>
        <w:p w:rsidR="00BA5629" w:rsidRDefault="00F95D64">
          <w:pPr>
            <w:pStyle w:val="E16A3CFA7AF743708FCC69856FC9326B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64"/>
    <w:rsid w:val="00B83E79"/>
    <w:rsid w:val="00BA5629"/>
    <w:rsid w:val="00F9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GB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B84D5ACC174435A19C6BE9BE531B1B">
    <w:name w:val="7DB84D5ACC174435A19C6BE9BE531B1B"/>
    <w:rPr>
      <w:rFonts w:cs="Kokila"/>
    </w:rPr>
  </w:style>
  <w:style w:type="paragraph" w:customStyle="1" w:styleId="D2901D1DAEE34D7C969096253EA5C36D">
    <w:name w:val="D2901D1DAEE34D7C969096253EA5C36D"/>
    <w:rPr>
      <w:rFonts w:cs="Kokila"/>
    </w:rPr>
  </w:style>
  <w:style w:type="paragraph" w:customStyle="1" w:styleId="1D33C88314EB417CB8609D9C1C22EC6A">
    <w:name w:val="1D33C88314EB417CB8609D9C1C22EC6A"/>
    <w:rPr>
      <w:rFonts w:cs="Kokila"/>
    </w:rPr>
  </w:style>
  <w:style w:type="paragraph" w:customStyle="1" w:styleId="8E8AF5AF3A054363BA3BB30EAE696E0B">
    <w:name w:val="8E8AF5AF3A054363BA3BB30EAE696E0B"/>
    <w:rPr>
      <w:rFonts w:cs="Kokila"/>
    </w:rPr>
  </w:style>
  <w:style w:type="paragraph" w:customStyle="1" w:styleId="B6E7B026E6884F7AB4E3A064E33B7635">
    <w:name w:val="B6E7B026E6884F7AB4E3A064E33B7635"/>
    <w:rPr>
      <w:rFonts w:cs="Kokila"/>
    </w:rPr>
  </w:style>
  <w:style w:type="paragraph" w:customStyle="1" w:styleId="128F457C6B71441082C90C6053FBEC33">
    <w:name w:val="128F457C6B71441082C90C6053FBEC33"/>
    <w:rPr>
      <w:rFonts w:cs="Kokila"/>
    </w:rPr>
  </w:style>
  <w:style w:type="paragraph" w:customStyle="1" w:styleId="1F230D5AC5A0453ABE3C6626959E43BD">
    <w:name w:val="1F230D5AC5A0453ABE3C6626959E43BD"/>
    <w:rPr>
      <w:rFonts w:cs="Kokila"/>
    </w:rPr>
  </w:style>
  <w:style w:type="paragraph" w:customStyle="1" w:styleId="6D3A41578894444C87D4FA2562FA8B7D">
    <w:name w:val="6D3A41578894444C87D4FA2562FA8B7D"/>
    <w:rPr>
      <w:rFonts w:cs="Kokila"/>
    </w:rPr>
  </w:style>
  <w:style w:type="paragraph" w:customStyle="1" w:styleId="3C7D490FC6144B16A0869978AF95795C">
    <w:name w:val="3C7D490FC6144B16A0869978AF95795C"/>
    <w:rPr>
      <w:rFonts w:cs="Kokila"/>
    </w:rPr>
  </w:style>
  <w:style w:type="paragraph" w:customStyle="1" w:styleId="1BA1CEA33C7F4E2B86764A2151D9DC14">
    <w:name w:val="1BA1CEA33C7F4E2B86764A2151D9DC14"/>
    <w:rPr>
      <w:rFonts w:cs="Kokila"/>
    </w:rPr>
  </w:style>
  <w:style w:type="paragraph" w:customStyle="1" w:styleId="6F8D8857C8FD49D2BCA535FCB659D0C7">
    <w:name w:val="6F8D8857C8FD49D2BCA535FCB659D0C7"/>
    <w:rPr>
      <w:rFonts w:cs="Kokila"/>
    </w:rPr>
  </w:style>
  <w:style w:type="paragraph" w:customStyle="1" w:styleId="B1CCD3C393754925B08C96797C24B54E">
    <w:name w:val="B1CCD3C393754925B08C96797C24B54E"/>
    <w:rPr>
      <w:rFonts w:cs="Kokila"/>
    </w:rPr>
  </w:style>
  <w:style w:type="paragraph" w:customStyle="1" w:styleId="C57DC645AF904B4ABD8D3092895B9AC4">
    <w:name w:val="C57DC645AF904B4ABD8D3092895B9AC4"/>
    <w:rPr>
      <w:rFonts w:cs="Kokila"/>
    </w:rPr>
  </w:style>
  <w:style w:type="paragraph" w:customStyle="1" w:styleId="52C79EB462644548A97DB8D2CFA25140">
    <w:name w:val="52C79EB462644548A97DB8D2CFA25140"/>
    <w:rPr>
      <w:rFonts w:cs="Kokila"/>
    </w:rPr>
  </w:style>
  <w:style w:type="paragraph" w:customStyle="1" w:styleId="84F0F8309B3541778080925E8CAEE430">
    <w:name w:val="84F0F8309B3541778080925E8CAEE430"/>
    <w:rPr>
      <w:rFonts w:cs="Kokila"/>
    </w:rPr>
  </w:style>
  <w:style w:type="paragraph" w:customStyle="1" w:styleId="1E5F98D0121D43ADAB955BA88C6C9491">
    <w:name w:val="1E5F98D0121D43ADAB955BA88C6C9491"/>
    <w:rPr>
      <w:rFonts w:cs="Kokila"/>
    </w:rPr>
  </w:style>
  <w:style w:type="paragraph" w:customStyle="1" w:styleId="A7B58B60DBC64BEAB4C7A41469D1F6F8">
    <w:name w:val="A7B58B60DBC64BEAB4C7A41469D1F6F8"/>
    <w:rPr>
      <w:rFonts w:cs="Kokila"/>
    </w:rPr>
  </w:style>
  <w:style w:type="paragraph" w:customStyle="1" w:styleId="34606D048BC84C19AC65465B5B0DC68C">
    <w:name w:val="34606D048BC84C19AC65465B5B0DC68C"/>
    <w:rPr>
      <w:rFonts w:cs="Kokila"/>
    </w:rPr>
  </w:style>
  <w:style w:type="paragraph" w:customStyle="1" w:styleId="B872015A87454781B59C795F587AFAF2">
    <w:name w:val="B872015A87454781B59C795F587AFAF2"/>
    <w:rPr>
      <w:rFonts w:cs="Kokila"/>
    </w:rPr>
  </w:style>
  <w:style w:type="paragraph" w:customStyle="1" w:styleId="DE23CA7F745B4B93B80C5CB2DBB2C09B">
    <w:name w:val="DE23CA7F745B4B93B80C5CB2DBB2C09B"/>
    <w:rPr>
      <w:rFonts w:cs="Kokila"/>
    </w:rPr>
  </w:style>
  <w:style w:type="paragraph" w:customStyle="1" w:styleId="ED1B01DDD2A54CBAA2BFD7638263E8F8">
    <w:name w:val="ED1B01DDD2A54CBAA2BFD7638263E8F8"/>
    <w:rPr>
      <w:rFonts w:cs="Kokila"/>
    </w:rPr>
  </w:style>
  <w:style w:type="paragraph" w:customStyle="1" w:styleId="6032AD91BB0D4826A2B509536EA83ED8">
    <w:name w:val="6032AD91BB0D4826A2B509536EA83ED8"/>
    <w:rPr>
      <w:rFonts w:cs="Kokila"/>
    </w:rPr>
  </w:style>
  <w:style w:type="paragraph" w:customStyle="1" w:styleId="6B9059BFBC8648C594647F6200DB1A0E">
    <w:name w:val="6B9059BFBC8648C594647F6200DB1A0E"/>
    <w:rPr>
      <w:rFonts w:cs="Kokila"/>
    </w:rPr>
  </w:style>
  <w:style w:type="paragraph" w:customStyle="1" w:styleId="3515B0FED996416580F92DDD56BABEEF">
    <w:name w:val="3515B0FED996416580F92DDD56BABEEF"/>
    <w:rPr>
      <w:rFonts w:cs="Kokila"/>
    </w:rPr>
  </w:style>
  <w:style w:type="paragraph" w:customStyle="1" w:styleId="5527878D689643859F75378CC8072AAE">
    <w:name w:val="5527878D689643859F75378CC8072AAE"/>
    <w:rPr>
      <w:rFonts w:cs="Kokila"/>
    </w:rPr>
  </w:style>
  <w:style w:type="paragraph" w:customStyle="1" w:styleId="24D0F8EEE54E4FC08E64451E4B17E68E">
    <w:name w:val="24D0F8EEE54E4FC08E64451E4B17E68E"/>
    <w:rPr>
      <w:rFonts w:cs="Kokila"/>
    </w:rPr>
  </w:style>
  <w:style w:type="paragraph" w:customStyle="1" w:styleId="A5231AA00619404082B8F5064D62E81A">
    <w:name w:val="A5231AA00619404082B8F5064D62E81A"/>
    <w:rPr>
      <w:rFonts w:cs="Kokila"/>
    </w:rPr>
  </w:style>
  <w:style w:type="paragraph" w:customStyle="1" w:styleId="197FE3FABFAC4ED08A66E8B78C4E7041">
    <w:name w:val="197FE3FABFAC4ED08A66E8B78C4E7041"/>
    <w:rPr>
      <w:rFonts w:cs="Kokila"/>
    </w:rPr>
  </w:style>
  <w:style w:type="paragraph" w:customStyle="1" w:styleId="E16A3CFA7AF743708FCC69856FC9326B">
    <w:name w:val="E16A3CFA7AF743708FCC69856FC9326B"/>
    <w:rPr>
      <w:rFonts w:cs="Kokila"/>
    </w:rPr>
  </w:style>
  <w:style w:type="paragraph" w:customStyle="1" w:styleId="B4F89F2FFDA149008A2B56AB6E8EDDA6">
    <w:name w:val="B4F89F2FFDA149008A2B56AB6E8EDDA6"/>
    <w:rPr>
      <w:rFonts w:cs="Kokila"/>
    </w:rPr>
  </w:style>
  <w:style w:type="paragraph" w:customStyle="1" w:styleId="6965BEF7BADC469BA1891993BED314EC">
    <w:name w:val="6965BEF7BADC469BA1891993BED314EC"/>
    <w:rPr>
      <w:rFonts w:cs="Kokila"/>
    </w:rPr>
  </w:style>
  <w:style w:type="paragraph" w:customStyle="1" w:styleId="EB1C6CCE33E0402C97539D34A3CA5C1F">
    <w:name w:val="EB1C6CCE33E0402C97539D34A3CA5C1F"/>
    <w:rPr>
      <w:rFonts w:cs="Kokila"/>
    </w:rPr>
  </w:style>
  <w:style w:type="paragraph" w:customStyle="1" w:styleId="AFC6F3B5358747CD8A18AED8D3199D4F">
    <w:name w:val="AFC6F3B5358747CD8A18AED8D3199D4F"/>
    <w:rPr>
      <w:rFonts w:cs="Kokila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98661440715403F8E74EC697EF6E6B5">
    <w:name w:val="998661440715403F8E74EC697EF6E6B5"/>
    <w:rPr>
      <w:rFonts w:cs="Kokil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179</Words>
  <Characters>865</Characters>
  <Application>Microsoft Office Word</Application>
  <DocSecurity>0</DocSecurity>
  <Lines>25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2020-04-20T15:18:00Z</dcterms:created>
  <dcterms:modified xsi:type="dcterms:W3CDTF">2020-04-21T06:01:00Z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